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3"/>
        <w:tblW w:w="491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877"/>
        <w:gridCol w:w="2047"/>
        <w:gridCol w:w="1927"/>
        <w:gridCol w:w="2247"/>
        <w:gridCol w:w="1648"/>
        <w:gridCol w:w="2516"/>
        <w:gridCol w:w="11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42" w:type="pct"/>
            <w:shd w:val="clear" w:color="auto" w:fill="E7E6E6"/>
            <w:vAlign w:val="center"/>
          </w:tcPr>
          <w:p>
            <w:pPr>
              <w:numPr>
                <w:ilvl w:val="0"/>
                <w:numId w:val="1"/>
              </w:numPr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No.</w:t>
            </w:r>
          </w:p>
        </w:tc>
        <w:tc>
          <w:tcPr>
            <w:tcW w:w="376" w:type="pct"/>
            <w:shd w:val="clear" w:color="auto" w:fill="E7E6E6"/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Entry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Signal</w:t>
            </w:r>
          </w:p>
        </w:tc>
        <w:tc>
          <w:tcPr>
            <w:tcW w:w="410" w:type="pct"/>
            <w:shd w:val="clear" w:color="auto" w:fill="E7E6E6"/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Exit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Signal</w:t>
            </w:r>
          </w:p>
        </w:tc>
        <w:tc>
          <w:tcPr>
            <w:tcW w:w="386" w:type="pct"/>
            <w:shd w:val="clear" w:color="auto" w:fill="E7E6E6"/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  <w:lang w:val="en-GB"/>
              </w:rPr>
              <w:t xml:space="preserve">OHE 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Line</w:t>
            </w:r>
          </w:p>
        </w:tc>
        <w:tc>
          <w:tcPr>
            <w:tcW w:w="450" w:type="pct"/>
            <w:shd w:val="clear" w:color="auto" w:fill="E7E6E6"/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TSR Route start RFID Tag</w:t>
            </w:r>
          </w:p>
        </w:tc>
        <w:tc>
          <w:tcPr>
            <w:tcW w:w="330" w:type="pct"/>
            <w:shd w:val="clear" w:color="auto" w:fill="E7E6E6"/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TSR Route ID</w:t>
            </w:r>
          </w:p>
        </w:tc>
        <w:tc>
          <w:tcPr>
            <w:tcW w:w="504" w:type="pct"/>
            <w:shd w:val="clear" w:color="auto" w:fill="E7E6E6"/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Distance between TSR route start RFID Tag &amp; Entry signal foot RFID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  <w:lang w:val="en-GB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Pole/Km</w:t>
            </w:r>
          </w:p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Start Distance</w:t>
            </w:r>
          </w:p>
        </w:tc>
        <w:tc>
          <w:tcPr>
            <w:tcW w:w="2300" w:type="pct"/>
            <w:shd w:val="clear" w:color="auto" w:fill="E7E6E6"/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OHE Pole/Km Data (in meter)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atLeast"/>
          <w:jc w:val="center"/>
        </w:trPr>
        <w:tc>
          <w:tcPr>
            <w:tcW w:w="2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76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S50</w:t>
            </w:r>
          </w:p>
        </w:tc>
        <w:tc>
          <w:tcPr>
            <w:tcW w:w="4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S48</w:t>
            </w:r>
          </w:p>
        </w:tc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GB"/>
              </w:rPr>
              <w:t>159/24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GB"/>
              </w:rPr>
              <w:t>R-002</w:t>
            </w:r>
          </w:p>
        </w:tc>
        <w:tc>
          <w:tcPr>
            <w:tcW w:w="3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GB"/>
              </w:rPr>
              <w:t>24</w:t>
            </w:r>
          </w:p>
        </w:tc>
        <w:tc>
          <w:tcPr>
            <w:tcW w:w="5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GB"/>
              </w:rPr>
              <w:t>42</w:t>
            </w:r>
          </w:p>
        </w:tc>
        <w:tc>
          <w:tcPr>
            <w:tcW w:w="2300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en-GB"/>
              </w:rPr>
              <w:t xml:space="preserve"> (45-159/26), (45-159/28), (54-159/30), (67.5-159/32), (67.5-159/34), (67.5-159/36), (58.5-160/2), (62.39-160/4), (63.13-160/6), (54.27-160/8), (58.15-160/10), (54.62-160/12), (30.89-160/14), (19.66-160/16), (30.97-160/18), (30.53-160/20), (35.68-160/22), (24.17-160/24), (46.01-160/26), (54.5-160/28), (44.78-160/30), (32.55-160/32), (16.9-160/34), (29.54-160/36), (4.7-160/38), (49.98-160/40), (58.73-160/42), (64.02-160/44), (59-161/2), (59.07-161/4), (59.02-161/6), (63.87-161/8), (58.71-161/10), (63.34-161/12), (50.56-161/14)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2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76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S48</w:t>
            </w:r>
          </w:p>
        </w:tc>
        <w:tc>
          <w:tcPr>
            <w:tcW w:w="4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S43</w:t>
            </w:r>
          </w:p>
        </w:tc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  <w:t>161/12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  <w:t>R-012</w:t>
            </w:r>
          </w:p>
        </w:tc>
        <w:tc>
          <w:tcPr>
            <w:tcW w:w="3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yellow"/>
                <w:lang w:val="en-GB"/>
              </w:rPr>
              <w:t>12</w:t>
            </w:r>
          </w:p>
        </w:tc>
        <w:tc>
          <w:tcPr>
            <w:tcW w:w="5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GB"/>
              </w:rPr>
              <w:t>33</w:t>
            </w:r>
          </w:p>
        </w:tc>
        <w:tc>
          <w:tcPr>
            <w:tcW w:w="23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en-GB"/>
              </w:rPr>
              <w:t>(50.56-161/14), (17.81-161/16), (58.4-161/18), (49.4-161/20), (40.77-161/22), (53.94-161/24), (53.65-161/26), (57.79-161/28), (49.38-161/30), (62.67-161/32), (62.37-161/34), (44.94-161/36)</w:t>
            </w:r>
          </w:p>
        </w:tc>
      </w:tr>
    </w:tbl>
    <w:p>
      <w:pPr>
        <w:jc w:val="center"/>
      </w:pPr>
    </w:p>
    <w:p/>
    <w:tbl>
      <w:tblPr>
        <w:tblStyle w:val="3"/>
        <w:tblpPr w:leftFromText="180" w:rightFromText="180" w:vertAnchor="text" w:horzAnchor="page" w:tblpXSpec="center" w:tblpY="221"/>
        <w:tblOverlap w:val="never"/>
        <w:tblW w:w="25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512"/>
        <w:gridCol w:w="1703"/>
        <w:gridCol w:w="1356"/>
        <w:gridCol w:w="1266"/>
        <w:gridCol w:w="2085"/>
        <w:gridCol w:w="1798"/>
        <w:gridCol w:w="1838"/>
        <w:gridCol w:w="645"/>
        <w:gridCol w:w="1605"/>
        <w:gridCol w:w="8006"/>
        <w:gridCol w:w="13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33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 No.</w:t>
            </w:r>
          </w:p>
        </w:tc>
        <w:tc>
          <w:tcPr>
            <w:tcW w:w="8006" w:type="dxa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Revision</w:t>
            </w:r>
          </w:p>
        </w:tc>
        <w:tc>
          <w:tcPr>
            <w:tcW w:w="1334" w:type="dxa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</w:pP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</w:pP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textAlignment w:val="center"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 w:val="0"/>
              <w:jc w:val="center"/>
            </w:pP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8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Initial Version</w:t>
            </w:r>
          </w:p>
        </w:tc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GB"/>
              </w:rPr>
              <w:t>29.11.2023</w:t>
            </w:r>
          </w:p>
        </w:tc>
      </w:tr>
    </w:tbl>
    <w:p>
      <w:pPr>
        <w:rPr>
          <w:lang w:val="en-US"/>
        </w:rPr>
      </w:pPr>
    </w:p>
    <w:sectPr>
      <w:headerReference r:id="rId3" w:type="default"/>
      <w:footerReference r:id="rId4" w:type="default"/>
      <w:pgSz w:w="27354" w:h="18720" w:orient="landscape"/>
      <w:pgMar w:top="1440" w:right="1080" w:bottom="5019" w:left="1080" w:header="737" w:footer="964" w:gutter="0"/>
      <w:pgBorders>
        <w:top w:val="thinThickSmallGap" w:color="auto" w:sz="12" w:space="1"/>
        <w:left w:val="thinThickSmallGap" w:color="auto" w:sz="12" w:space="4"/>
        <w:bottom w:val="thinThickSmallGap" w:color="auto" w:sz="12" w:space="1"/>
        <w:right w:val="thinThickSmallGap" w:color="auto" w:sz="12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Hei">
    <w:altName w:val="SimSun"/>
    <w:panose1 w:val="02010600030101010101"/>
    <w:charset w:val="86"/>
    <w:family w:val="modern"/>
    <w:pitch w:val="default"/>
    <w:sig w:usb0="00000000" w:usb1="00000000" w:usb2="00000010" w:usb3="00000000" w:csb0="00040000" w:csb1="00000000"/>
  </w:font>
  <w:font w:name="DevLys 010 Condensed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Spec="center" w:tblpY="13815"/>
      <w:tblOverlap w:val="never"/>
      <w:tblW w:w="25058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82"/>
      <w:gridCol w:w="3057"/>
      <w:gridCol w:w="2673"/>
      <w:gridCol w:w="2206"/>
      <w:gridCol w:w="2397"/>
      <w:gridCol w:w="2257"/>
      <w:gridCol w:w="2942"/>
      <w:gridCol w:w="2946"/>
      <w:gridCol w:w="2158"/>
      <w:gridCol w:w="1298"/>
      <w:gridCol w:w="1642"/>
    </w:tblGrid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23" w:hRule="exact"/>
        <w:jc w:val="center"/>
      </w:trPr>
      <w:tc>
        <w:tcPr>
          <w:tcW w:w="9418" w:type="dxa"/>
          <w:gridSpan w:val="4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>LINGAMPALLI (LPI) - 527</w:t>
          </w:r>
        </w:p>
      </w:tc>
      <w:tc>
        <w:tcPr>
          <w:tcW w:w="2397" w:type="dxa"/>
          <w:vAlign w:val="center"/>
        </w:tcPr>
        <w:p>
          <w:pPr>
            <w:rPr>
              <w:rFonts w:ascii="Times New Roman" w:hAnsi="Times New Roman" w:cs="Times New Roman"/>
              <w:color w:val="000000"/>
              <w:sz w:val="21"/>
              <w:szCs w:val="21"/>
            </w:rPr>
          </w:pPr>
        </w:p>
      </w:tc>
      <w:tc>
        <w:tcPr>
          <w:tcW w:w="2257" w:type="dxa"/>
          <w:vAlign w:val="center"/>
        </w:tcPr>
        <w:p>
          <w:pPr>
            <w:rPr>
              <w:rFonts w:ascii="Times New Roman" w:hAnsi="Times New Roman" w:cs="Times New Roman"/>
              <w:color w:val="000000"/>
              <w:sz w:val="21"/>
              <w:szCs w:val="21"/>
            </w:rPr>
          </w:pPr>
        </w:p>
      </w:tc>
      <w:tc>
        <w:tcPr>
          <w:tcW w:w="2942" w:type="dxa"/>
          <w:vAlign w:val="center"/>
        </w:tcPr>
        <w:p>
          <w:pPr>
            <w:rPr>
              <w:rFonts w:ascii="Times New Roman" w:hAnsi="Times New Roman" w:cs="Times New Roman"/>
              <w:color w:val="000000"/>
              <w:sz w:val="21"/>
              <w:szCs w:val="21"/>
            </w:rPr>
          </w:pPr>
        </w:p>
      </w:tc>
      <w:tc>
        <w:tcPr>
          <w:tcW w:w="8044" w:type="dxa"/>
          <w:gridSpan w:val="4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SIGNAL &amp; TELECOMMUNICATIONS</w:t>
          </w: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jc w:val="center"/>
      </w:trPr>
      <w:tc>
        <w:tcPr>
          <w:tcW w:w="9418" w:type="dxa"/>
          <w:gridSpan w:val="4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>REF: SIP NO: IPU.1005B</w:t>
          </w:r>
          <w:r>
            <w:rPr>
              <w:rFonts w:ascii="Times New Roman" w:hAnsi="Times New Roman" w:cs="Times New Roman"/>
              <w:color w:val="000000"/>
              <w:sz w:val="24"/>
              <w:szCs w:val="24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>Alt-1 , U0043 &amp; TOC: 1005B</w:t>
          </w:r>
        </w:p>
      </w:tc>
      <w:tc>
        <w:tcPr>
          <w:tcW w:w="2397" w:type="dxa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18"/>
              <w:szCs w:val="18"/>
              <w:lang w:val="en-US"/>
            </w:rPr>
            <w:t>JE/</w:t>
          </w:r>
          <w:r>
            <w:rPr>
              <w:rFonts w:ascii="Times New Roman" w:hAnsi="Times New Roman" w:cs="Times New Roman"/>
              <w:b/>
              <w:bCs/>
              <w:color w:val="000000"/>
              <w:sz w:val="18"/>
              <w:szCs w:val="18"/>
            </w:rPr>
            <w:t>SSE/Proj/HQ/SCR</w:t>
          </w:r>
        </w:p>
      </w:tc>
      <w:tc>
        <w:tcPr>
          <w:tcW w:w="2257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18"/>
              <w:szCs w:val="18"/>
            </w:rPr>
            <w:t>ASTE/Proj/HQ/SCR</w:t>
          </w:r>
        </w:p>
      </w:tc>
      <w:tc>
        <w:tcPr>
          <w:tcW w:w="2942" w:type="dxa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18"/>
              <w:szCs w:val="18"/>
            </w:rPr>
            <w:t>Dy.CSTE/Proj/HQ/SCR</w:t>
          </w:r>
        </w:p>
      </w:tc>
      <w:tc>
        <w:tcPr>
          <w:tcW w:w="8044" w:type="dxa"/>
          <w:gridSpan w:val="4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KAVACH</w:t>
          </w: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jc w:val="center"/>
      </w:trPr>
      <w:tc>
        <w:tcPr>
          <w:tcW w:w="9418" w:type="dxa"/>
          <w:gridSpan w:val="4"/>
          <w:vAlign w:val="center"/>
        </w:tcPr>
        <w:p>
          <w:pPr>
            <w:jc w:val="center"/>
            <w:textAlignment w:val="center"/>
            <w:rPr>
              <w:rFonts w:hint="default" w:ascii="Times New Roman" w:hAnsi="Times New Roman" w:cs="Times New Roman"/>
              <w:color w:val="000000"/>
              <w:sz w:val="21"/>
              <w:szCs w:val="21"/>
              <w:lang w:val="en-GB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REF: KAVACH_RFID_TAG_LAYOUT_LPI_2.0.</w:t>
          </w:r>
          <w:r>
            <w:rPr>
              <w:rFonts w:hint="default" w:ascii="Times New Roman" w:hAnsi="Times New Roman" w:cs="Times New Roman"/>
              <w:color w:val="000000"/>
              <w:sz w:val="21"/>
              <w:szCs w:val="21"/>
              <w:lang w:val="en-GB"/>
            </w:rPr>
            <w:t>2</w:t>
          </w:r>
        </w:p>
      </w:tc>
      <w:tc>
        <w:tcPr>
          <w:tcW w:w="2397" w:type="dxa"/>
          <w:vMerge w:val="restart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</w:rPr>
          </w:pPr>
        </w:p>
      </w:tc>
      <w:tc>
        <w:tcPr>
          <w:tcW w:w="2257" w:type="dxa"/>
          <w:vMerge w:val="restart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</w:rPr>
          </w:pPr>
        </w:p>
      </w:tc>
      <w:tc>
        <w:tcPr>
          <w:tcW w:w="2942" w:type="dxa"/>
          <w:vMerge w:val="restart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</w:rPr>
          </w:pPr>
        </w:p>
      </w:tc>
      <w:tc>
        <w:tcPr>
          <w:tcW w:w="8044" w:type="dxa"/>
          <w:gridSpan w:val="4"/>
          <w:vMerge w:val="restart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>LINGAMPALLI (LPI) - 527</w:t>
          </w: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jc w:val="center"/>
      </w:trPr>
      <w:tc>
        <w:tcPr>
          <w:tcW w:w="9418" w:type="dxa"/>
          <w:gridSpan w:val="4"/>
          <w:vAlign w:val="center"/>
        </w:tcPr>
        <w:p>
          <w:pPr>
            <w:jc w:val="center"/>
            <w:textAlignment w:val="center"/>
            <w:rPr>
              <w:rFonts w:hint="default" w:ascii="Times New Roman" w:hAnsi="Times New Roman" w:cs="Times New Roman"/>
              <w:color w:val="000000"/>
              <w:sz w:val="21"/>
              <w:szCs w:val="21"/>
              <w:lang w:val="en-GB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TABLE NO: KAVACH_</w:t>
          </w:r>
          <w:r>
            <w:rPr>
              <w:rFonts w:hint="default" w:ascii="Times New Roman" w:hAnsi="Times New Roman" w:cs="Times New Roman"/>
              <w:color w:val="000000"/>
              <w:sz w:val="21"/>
              <w:szCs w:val="21"/>
              <w:lang w:val="en-GB"/>
            </w:rPr>
            <w:t>TSR_ROUTE</w:t>
          </w: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_TABLE_LPI_2.0</w:t>
          </w:r>
          <w:r>
            <w:rPr>
              <w:rFonts w:hint="default" w:ascii="Times New Roman" w:hAnsi="Times New Roman" w:cs="Times New Roman"/>
              <w:color w:val="000000"/>
              <w:sz w:val="21"/>
              <w:szCs w:val="21"/>
              <w:lang w:val="en-GB"/>
            </w:rPr>
            <w:t>.0</w:t>
          </w:r>
        </w:p>
      </w:tc>
      <w:tc>
        <w:tcPr>
          <w:tcW w:w="2397" w:type="dxa"/>
          <w:vMerge w:val="continue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</w:rPr>
          </w:pPr>
        </w:p>
      </w:tc>
      <w:tc>
        <w:tcPr>
          <w:tcW w:w="2257" w:type="dxa"/>
          <w:vMerge w:val="continue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</w:rPr>
          </w:pPr>
        </w:p>
      </w:tc>
      <w:tc>
        <w:tcPr>
          <w:tcW w:w="2942" w:type="dxa"/>
          <w:vMerge w:val="continue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</w:rPr>
          </w:pPr>
        </w:p>
      </w:tc>
      <w:tc>
        <w:tcPr>
          <w:tcW w:w="8044" w:type="dxa"/>
          <w:gridSpan w:val="4"/>
          <w:vMerge w:val="continue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jc w:val="center"/>
      </w:trPr>
      <w:tc>
        <w:tcPr>
          <w:tcW w:w="1482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</w:p>
      </w:tc>
      <w:tc>
        <w:tcPr>
          <w:tcW w:w="3057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PREPARED BY</w:t>
          </w:r>
        </w:p>
      </w:tc>
      <w:tc>
        <w:tcPr>
          <w:tcW w:w="2673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CHECKED BY</w:t>
          </w:r>
        </w:p>
      </w:tc>
      <w:tc>
        <w:tcPr>
          <w:tcW w:w="2206" w:type="dxa"/>
          <w:vMerge w:val="restart"/>
          <w:vAlign w:val="center"/>
        </w:tcPr>
        <w:p>
          <w:pPr>
            <w:jc w:val="both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lang w:val="en-IN" w:eastAsia="en-IN"/>
            </w:rPr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107950</wp:posOffset>
                </wp:positionH>
                <wp:positionV relativeFrom="page">
                  <wp:posOffset>213995</wp:posOffset>
                </wp:positionV>
                <wp:extent cx="1018540" cy="553085"/>
                <wp:effectExtent l="0" t="0" r="10160" b="18415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lum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8540" cy="553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397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18"/>
              <w:szCs w:val="18"/>
            </w:rPr>
            <w:t>JE/SSE/RDSO/LKO</w:t>
          </w:r>
        </w:p>
      </w:tc>
      <w:tc>
        <w:tcPr>
          <w:tcW w:w="2257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18"/>
              <w:szCs w:val="18"/>
            </w:rPr>
            <w:t>ADE/RDSO/LKO</w:t>
          </w:r>
        </w:p>
      </w:tc>
      <w:tc>
        <w:tcPr>
          <w:tcW w:w="2942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18"/>
              <w:szCs w:val="18"/>
            </w:rPr>
            <w:t>DIRECTOR/RDSO/LKO</w:t>
          </w:r>
        </w:p>
      </w:tc>
      <w:tc>
        <w:tcPr>
          <w:tcW w:w="8044" w:type="dxa"/>
          <w:gridSpan w:val="4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KAVACH T</w:t>
          </w:r>
          <w:r>
            <w:rPr>
              <w:rFonts w:hint="default" w:ascii="Times New Roman" w:hAnsi="Times New Roman" w:cs="Times New Roman"/>
              <w:color w:val="000000"/>
              <w:sz w:val="21"/>
              <w:szCs w:val="21"/>
              <w:lang w:val="en-GB"/>
            </w:rPr>
            <w:t>SR ROUTE</w:t>
          </w: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 xml:space="preserve"> TABLE</w:t>
          </w: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33" w:hRule="exact"/>
        <w:jc w:val="center"/>
      </w:trPr>
      <w:tc>
        <w:tcPr>
          <w:tcW w:w="1482" w:type="dxa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SIGN</w:t>
          </w:r>
        </w:p>
      </w:tc>
      <w:tc>
        <w:tcPr>
          <w:tcW w:w="3057" w:type="dxa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</w:p>
      </w:tc>
      <w:tc>
        <w:tcPr>
          <w:tcW w:w="2673" w:type="dxa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</w:p>
      </w:tc>
      <w:tc>
        <w:tcPr>
          <w:tcW w:w="2206" w:type="dxa"/>
          <w:vMerge w:val="continue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</w:p>
      </w:tc>
      <w:tc>
        <w:tcPr>
          <w:tcW w:w="7596" w:type="dxa"/>
          <w:gridSpan w:val="3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</w:rPr>
          </w:pPr>
        </w:p>
      </w:tc>
      <w:tc>
        <w:tcPr>
          <w:tcW w:w="2946" w:type="dxa"/>
          <w:vMerge w:val="restart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>S.C.RLY.DRG.NO.</w:t>
          </w:r>
        </w:p>
      </w:tc>
      <w:tc>
        <w:tcPr>
          <w:tcW w:w="2158" w:type="dxa"/>
          <w:vMerge w:val="restart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TCAS. 1005B</w:t>
          </w:r>
          <w:r>
            <w:rPr>
              <w:rFonts w:ascii="Times New Roman" w:hAnsi="Times New Roman" w:cs="Times New Roman"/>
              <w:color w:val="000000"/>
              <w:sz w:val="21"/>
              <w:szCs w:val="21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Alt-1</w:t>
          </w:r>
        </w:p>
      </w:tc>
      <w:tc>
        <w:tcPr>
          <w:tcW w:w="1298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SHEET</w:t>
          </w:r>
        </w:p>
      </w:tc>
      <w:tc>
        <w:tcPr>
          <w:tcW w:w="1642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SHEETS</w:t>
          </w: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75" w:hRule="exact"/>
        <w:jc w:val="center"/>
      </w:trPr>
      <w:tc>
        <w:tcPr>
          <w:tcW w:w="1482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NAME</w:t>
          </w:r>
        </w:p>
      </w:tc>
      <w:tc>
        <w:tcPr>
          <w:tcW w:w="3057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</w:rPr>
            <w:t>CH MASTANAIAH</w:t>
          </w:r>
        </w:p>
      </w:tc>
      <w:tc>
        <w:tcPr>
          <w:tcW w:w="2673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color w:val="000000"/>
              <w:sz w:val="21"/>
              <w:szCs w:val="21"/>
              <w:lang w:val="en-US"/>
            </w:rPr>
            <w:t>V. VARUN KUMAR</w:t>
          </w:r>
        </w:p>
      </w:tc>
      <w:tc>
        <w:tcPr>
          <w:tcW w:w="2206" w:type="dxa"/>
          <w:vMerge w:val="continue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</w:p>
      </w:tc>
      <w:tc>
        <w:tcPr>
          <w:tcW w:w="7596" w:type="dxa"/>
          <w:gridSpan w:val="3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hAnsi="Times New Roman" w:cs="Times New Roman"/>
              <w:b/>
              <w:bCs/>
              <w:color w:val="000000"/>
            </w:rPr>
            <w:t>APPRO</w:t>
          </w:r>
          <w:r>
            <w:rPr>
              <w:rFonts w:ascii="Times New Roman" w:hAnsi="Times New Roman" w:cs="Times New Roman"/>
              <w:b/>
              <w:bCs/>
              <w:color w:val="000000"/>
              <w:lang w:val="en-US"/>
            </w:rPr>
            <w:t>V</w:t>
          </w:r>
          <w:r>
            <w:rPr>
              <w:rFonts w:ascii="Times New Roman" w:hAnsi="Times New Roman" w:cs="Times New Roman"/>
              <w:b/>
              <w:bCs/>
              <w:color w:val="000000"/>
            </w:rPr>
            <w:t>ED BY</w:t>
          </w:r>
        </w:p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b/>
              <w:bCs/>
              <w:color w:val="000000"/>
            </w:rPr>
            <w:t>EXE/. DIRECTOR TELE-II</w:t>
          </w:r>
        </w:p>
      </w:tc>
      <w:tc>
        <w:tcPr>
          <w:tcW w:w="2946" w:type="dxa"/>
          <w:vMerge w:val="continue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</w:p>
      </w:tc>
      <w:tc>
        <w:tcPr>
          <w:tcW w:w="2158" w:type="dxa"/>
          <w:vMerge w:val="continue"/>
          <w:vAlign w:val="center"/>
        </w:tcPr>
        <w:p>
          <w:pPr>
            <w:jc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</w:p>
      </w:tc>
      <w:tc>
        <w:tcPr>
          <w:tcW w:w="1298" w:type="dxa"/>
          <w:vAlign w:val="center"/>
        </w:tcPr>
        <w:p>
          <w:pPr>
            <w:pStyle w:val="4"/>
            <w:jc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sz w:val="21"/>
              <w:szCs w:val="21"/>
            </w:rPr>
            <w:fldChar w:fldCharType="begin"/>
          </w:r>
          <w:r>
            <w:rPr>
              <w:rFonts w:ascii="Times New Roman" w:hAnsi="Times New Roman" w:cs="Times New Roman"/>
              <w:sz w:val="21"/>
              <w:szCs w:val="21"/>
            </w:rPr>
            <w:instrText xml:space="preserve"> PAGE  \* MERGEFORMAT </w:instrText>
          </w:r>
          <w:r>
            <w:rPr>
              <w:rFonts w:ascii="Times New Roman" w:hAnsi="Times New Roman" w:cs="Times New Roman"/>
              <w:sz w:val="21"/>
              <w:szCs w:val="21"/>
            </w:rPr>
            <w:fldChar w:fldCharType="separate"/>
          </w:r>
          <w:r>
            <w:rPr>
              <w:rFonts w:ascii="Times New Roman" w:hAnsi="Times New Roman" w:cs="Times New Roman"/>
              <w:sz w:val="21"/>
              <w:szCs w:val="21"/>
            </w:rPr>
            <w:t>6</w:t>
          </w:r>
          <w:r>
            <w:rPr>
              <w:rFonts w:ascii="Times New Roman" w:hAnsi="Times New Roman" w:cs="Times New Roman"/>
              <w:sz w:val="21"/>
              <w:szCs w:val="21"/>
            </w:rPr>
            <w:fldChar w:fldCharType="end"/>
          </w:r>
        </w:p>
      </w:tc>
      <w:tc>
        <w:tcPr>
          <w:tcW w:w="1642" w:type="dxa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color w:val="000000"/>
              <w:sz w:val="21"/>
              <w:szCs w:val="21"/>
            </w:rPr>
          </w:pPr>
          <w:r>
            <w:rPr>
              <w:rFonts w:ascii="Times New Roman" w:hAnsi="Times New Roman" w:cs="Times New Roman"/>
              <w:sz w:val="21"/>
              <w:szCs w:val="21"/>
            </w:rPr>
            <w:fldChar w:fldCharType="begin"/>
          </w:r>
          <w:r>
            <w:rPr>
              <w:rFonts w:ascii="Times New Roman" w:hAnsi="Times New Roman" w:cs="Times New Roman"/>
              <w:sz w:val="21"/>
              <w:szCs w:val="21"/>
            </w:rPr>
            <w:instrText xml:space="preserve"> NUMPAGES  \* MERGEFORMAT </w:instrText>
          </w:r>
          <w:r>
            <w:rPr>
              <w:rFonts w:ascii="Times New Roman" w:hAnsi="Times New Roman" w:cs="Times New Roman"/>
              <w:sz w:val="21"/>
              <w:szCs w:val="21"/>
            </w:rPr>
            <w:fldChar w:fldCharType="separate"/>
          </w:r>
          <w:r>
            <w:rPr>
              <w:rFonts w:ascii="Times New Roman" w:hAnsi="Times New Roman" w:cs="Times New Roman"/>
              <w:sz w:val="21"/>
              <w:szCs w:val="21"/>
            </w:rPr>
            <w:t>6</w:t>
          </w:r>
          <w:r>
            <w:rPr>
              <w:rFonts w:ascii="Times New Roman" w:hAnsi="Times New Roman" w:cs="Times New Roman"/>
              <w:sz w:val="21"/>
              <w:szCs w:val="21"/>
            </w:rPr>
            <w:fldChar w:fldCharType="end"/>
          </w:r>
        </w:p>
      </w:tc>
    </w:tr>
  </w:tbl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9516" w:type="dxa"/>
      <w:tblInd w:w="9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20"/>
      <w:gridCol w:w="2254"/>
      <w:gridCol w:w="1992"/>
      <w:gridCol w:w="2550"/>
      <w:gridCol w:w="2550"/>
      <w:gridCol w:w="2550"/>
      <w:gridCol w:w="2550"/>
      <w:gridCol w:w="2550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10" w:hRule="exact"/>
      </w:trPr>
      <w:tc>
        <w:tcPr>
          <w:tcW w:w="25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E7E6E6"/>
          <w:vAlign w:val="center"/>
        </w:tcPr>
        <w:p>
          <w:pPr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Station Name:</w:t>
          </w:r>
        </w:p>
      </w:tc>
      <w:tc>
        <w:tcPr>
          <w:tcW w:w="225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LINGAMPALLI</w:t>
          </w:r>
        </w:p>
      </w:tc>
      <w:tc>
        <w:tcPr>
          <w:tcW w:w="199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E7E6E6"/>
          <w:vAlign w:val="center"/>
        </w:tcPr>
        <w:p>
          <w:pPr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Division:</w:t>
          </w:r>
        </w:p>
      </w:tc>
      <w:tc>
        <w:tcPr>
          <w:tcW w:w="255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SECUNDERABAD</w:t>
          </w:r>
        </w:p>
      </w:tc>
      <w:tc>
        <w:tcPr>
          <w:tcW w:w="2550" w:type="dxa"/>
          <w:tcBorders>
            <w:top w:val="nil"/>
            <w:left w:val="single" w:color="auto" w:sz="4" w:space="0"/>
            <w:bottom w:val="nil"/>
            <w:right w:val="nil"/>
          </w:tcBorders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</w:p>
      </w:tc>
      <w:tc>
        <w:tcPr>
          <w:tcW w:w="2550" w:type="dxa"/>
          <w:tcBorders>
            <w:top w:val="nil"/>
            <w:left w:val="nil"/>
            <w:bottom w:val="nil"/>
            <w:right w:val="single" w:color="auto" w:sz="4" w:space="0"/>
          </w:tcBorders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</w:p>
      </w:tc>
      <w:tc>
        <w:tcPr>
          <w:tcW w:w="255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Section Speed</w:t>
          </w:r>
        </w:p>
      </w:tc>
      <w:tc>
        <w:tcPr>
          <w:tcW w:w="255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110kmph</w:t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10" w:hRule="exact"/>
      </w:trPr>
      <w:tc>
        <w:tcPr>
          <w:tcW w:w="25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E7E6E6"/>
          <w:vAlign w:val="center"/>
        </w:tcPr>
        <w:p>
          <w:pPr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Station ID:</w:t>
          </w:r>
        </w:p>
      </w:tc>
      <w:tc>
        <w:tcPr>
          <w:tcW w:w="225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527</w:t>
          </w:r>
        </w:p>
      </w:tc>
      <w:tc>
        <w:tcPr>
          <w:tcW w:w="199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E7E6E6"/>
          <w:vAlign w:val="center"/>
        </w:tcPr>
        <w:p>
          <w:pPr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Section:</w:t>
          </w:r>
        </w:p>
      </w:tc>
      <w:tc>
        <w:tcPr>
          <w:tcW w:w="255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LPI-HFZ</w:t>
          </w:r>
        </w:p>
      </w:tc>
      <w:tc>
        <w:tcPr>
          <w:tcW w:w="2550" w:type="dxa"/>
          <w:tcBorders>
            <w:top w:val="nil"/>
            <w:left w:val="single" w:color="auto" w:sz="4" w:space="0"/>
            <w:bottom w:val="nil"/>
            <w:right w:val="nil"/>
          </w:tcBorders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</w:p>
      </w:tc>
      <w:tc>
        <w:tcPr>
          <w:tcW w:w="2550" w:type="dxa"/>
          <w:tcBorders>
            <w:top w:val="nil"/>
            <w:left w:val="nil"/>
            <w:bottom w:val="nil"/>
            <w:right w:val="single" w:color="auto" w:sz="4" w:space="0"/>
          </w:tcBorders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</w:p>
      </w:tc>
      <w:tc>
        <w:tcPr>
          <w:tcW w:w="255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</w:p>
      </w:tc>
      <w:tc>
        <w:tcPr>
          <w:tcW w:w="255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>
          <w:pPr>
            <w:jc w:val="center"/>
            <w:textAlignment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</w:p>
      </w:tc>
    </w:tr>
  </w:tbl>
  <w:p>
    <w:pPr>
      <w:pStyle w:val="5"/>
    </w:pPr>
  </w:p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87E308"/>
    <w:multiLevelType w:val="singleLevel"/>
    <w:tmpl w:val="5487E308"/>
    <w:lvl w:ilvl="0" w:tentative="0">
      <w:start w:val="19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attachedTemplate r:id="rId1"/>
  <w:documentProtection w:enforcement="0"/>
  <w:defaultTabStop w:val="720"/>
  <w:drawingGridHorizontalSpacing w:val="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2FF"/>
    <w:rsid w:val="000B3D97"/>
    <w:rsid w:val="00496BCC"/>
    <w:rsid w:val="0069434C"/>
    <w:rsid w:val="006B043F"/>
    <w:rsid w:val="00717D5A"/>
    <w:rsid w:val="009F7B4A"/>
    <w:rsid w:val="00A461D4"/>
    <w:rsid w:val="00A55E4B"/>
    <w:rsid w:val="00C402FF"/>
    <w:rsid w:val="02043800"/>
    <w:rsid w:val="029D5756"/>
    <w:rsid w:val="03535B3A"/>
    <w:rsid w:val="035B2DB7"/>
    <w:rsid w:val="03AF33C7"/>
    <w:rsid w:val="03D57717"/>
    <w:rsid w:val="03E5503B"/>
    <w:rsid w:val="041539C2"/>
    <w:rsid w:val="043844FF"/>
    <w:rsid w:val="04410970"/>
    <w:rsid w:val="04F47EDB"/>
    <w:rsid w:val="06234B8E"/>
    <w:rsid w:val="06F51521"/>
    <w:rsid w:val="07716CEF"/>
    <w:rsid w:val="07A35950"/>
    <w:rsid w:val="08F642A1"/>
    <w:rsid w:val="09026019"/>
    <w:rsid w:val="09DA2B0B"/>
    <w:rsid w:val="0A651229"/>
    <w:rsid w:val="0AA12AE1"/>
    <w:rsid w:val="0B2711C0"/>
    <w:rsid w:val="0D2302BA"/>
    <w:rsid w:val="0D760494"/>
    <w:rsid w:val="0DBC5A40"/>
    <w:rsid w:val="0DC42261"/>
    <w:rsid w:val="0EE02173"/>
    <w:rsid w:val="0F6E58DC"/>
    <w:rsid w:val="0F8E35F6"/>
    <w:rsid w:val="10E065F2"/>
    <w:rsid w:val="10E17F41"/>
    <w:rsid w:val="118828C9"/>
    <w:rsid w:val="125E4936"/>
    <w:rsid w:val="140E5EE8"/>
    <w:rsid w:val="142B25EC"/>
    <w:rsid w:val="15437DF0"/>
    <w:rsid w:val="15774D7F"/>
    <w:rsid w:val="167524FD"/>
    <w:rsid w:val="16B066F8"/>
    <w:rsid w:val="16F92D7B"/>
    <w:rsid w:val="175D205E"/>
    <w:rsid w:val="176A6374"/>
    <w:rsid w:val="18A0417A"/>
    <w:rsid w:val="1903520C"/>
    <w:rsid w:val="1AB84DFF"/>
    <w:rsid w:val="1AD415AD"/>
    <w:rsid w:val="1AE23C2A"/>
    <w:rsid w:val="1B0E7B12"/>
    <w:rsid w:val="1B160277"/>
    <w:rsid w:val="1C0B5290"/>
    <w:rsid w:val="1C960D7E"/>
    <w:rsid w:val="1F7C3B44"/>
    <w:rsid w:val="1FC13DE7"/>
    <w:rsid w:val="206550E2"/>
    <w:rsid w:val="20C71AA2"/>
    <w:rsid w:val="20FA4140"/>
    <w:rsid w:val="219812F3"/>
    <w:rsid w:val="21E04F9D"/>
    <w:rsid w:val="2216358D"/>
    <w:rsid w:val="224C5D47"/>
    <w:rsid w:val="228D76FC"/>
    <w:rsid w:val="22903970"/>
    <w:rsid w:val="23295676"/>
    <w:rsid w:val="237D2742"/>
    <w:rsid w:val="2408393A"/>
    <w:rsid w:val="24207C9D"/>
    <w:rsid w:val="253E1324"/>
    <w:rsid w:val="256D6160"/>
    <w:rsid w:val="25755DC7"/>
    <w:rsid w:val="25AC51B8"/>
    <w:rsid w:val="26697889"/>
    <w:rsid w:val="27801BA9"/>
    <w:rsid w:val="27D91D7A"/>
    <w:rsid w:val="290C1D33"/>
    <w:rsid w:val="29925623"/>
    <w:rsid w:val="2A75558F"/>
    <w:rsid w:val="2A9A4C51"/>
    <w:rsid w:val="2B3628B9"/>
    <w:rsid w:val="2D852054"/>
    <w:rsid w:val="2D957A25"/>
    <w:rsid w:val="2E556795"/>
    <w:rsid w:val="2ECC4058"/>
    <w:rsid w:val="2EE63891"/>
    <w:rsid w:val="2F2A5E74"/>
    <w:rsid w:val="2FCA0DB0"/>
    <w:rsid w:val="31103077"/>
    <w:rsid w:val="311E42D2"/>
    <w:rsid w:val="320D7A03"/>
    <w:rsid w:val="34337579"/>
    <w:rsid w:val="345D798C"/>
    <w:rsid w:val="35173F20"/>
    <w:rsid w:val="36DF305B"/>
    <w:rsid w:val="37C23F44"/>
    <w:rsid w:val="37D16194"/>
    <w:rsid w:val="389E4F7F"/>
    <w:rsid w:val="38D27857"/>
    <w:rsid w:val="39822C77"/>
    <w:rsid w:val="39E52225"/>
    <w:rsid w:val="3AF96457"/>
    <w:rsid w:val="3B954675"/>
    <w:rsid w:val="3C320935"/>
    <w:rsid w:val="3C6F5B7F"/>
    <w:rsid w:val="3CCB1FE8"/>
    <w:rsid w:val="3D485717"/>
    <w:rsid w:val="3D4A398D"/>
    <w:rsid w:val="3D4A5851"/>
    <w:rsid w:val="3D6B1DA0"/>
    <w:rsid w:val="3DFB432B"/>
    <w:rsid w:val="3F951EFF"/>
    <w:rsid w:val="40FF3F26"/>
    <w:rsid w:val="411853B5"/>
    <w:rsid w:val="41853F25"/>
    <w:rsid w:val="42644DA1"/>
    <w:rsid w:val="42D6559A"/>
    <w:rsid w:val="437255D6"/>
    <w:rsid w:val="438D657A"/>
    <w:rsid w:val="43D5663A"/>
    <w:rsid w:val="44F15574"/>
    <w:rsid w:val="452300B5"/>
    <w:rsid w:val="4579326A"/>
    <w:rsid w:val="472555B5"/>
    <w:rsid w:val="47FB61A8"/>
    <w:rsid w:val="484F3DFE"/>
    <w:rsid w:val="489451D8"/>
    <w:rsid w:val="48B459BA"/>
    <w:rsid w:val="48C26CC5"/>
    <w:rsid w:val="4A3F27B2"/>
    <w:rsid w:val="4B3B6352"/>
    <w:rsid w:val="4B4A4417"/>
    <w:rsid w:val="4C891FD4"/>
    <w:rsid w:val="4D086A7E"/>
    <w:rsid w:val="4DAF14DE"/>
    <w:rsid w:val="4DEB5AA5"/>
    <w:rsid w:val="4E192EE4"/>
    <w:rsid w:val="4E84658C"/>
    <w:rsid w:val="4E963B00"/>
    <w:rsid w:val="4F1F277C"/>
    <w:rsid w:val="4FD63DB7"/>
    <w:rsid w:val="50D17AA6"/>
    <w:rsid w:val="50EB3F82"/>
    <w:rsid w:val="518B382F"/>
    <w:rsid w:val="52623ABC"/>
    <w:rsid w:val="52D32813"/>
    <w:rsid w:val="52D4686F"/>
    <w:rsid w:val="53176B7B"/>
    <w:rsid w:val="5329003E"/>
    <w:rsid w:val="535A6478"/>
    <w:rsid w:val="5402441A"/>
    <w:rsid w:val="541A79B6"/>
    <w:rsid w:val="54275D3A"/>
    <w:rsid w:val="54CF4877"/>
    <w:rsid w:val="554D5978"/>
    <w:rsid w:val="563F6950"/>
    <w:rsid w:val="57864FE8"/>
    <w:rsid w:val="57D50CBD"/>
    <w:rsid w:val="58847F0E"/>
    <w:rsid w:val="59011BE3"/>
    <w:rsid w:val="596F4300"/>
    <w:rsid w:val="59A32A50"/>
    <w:rsid w:val="5C272CFE"/>
    <w:rsid w:val="5D524192"/>
    <w:rsid w:val="5D96251B"/>
    <w:rsid w:val="5E5434DA"/>
    <w:rsid w:val="5FB54A36"/>
    <w:rsid w:val="608F56CF"/>
    <w:rsid w:val="62173BF9"/>
    <w:rsid w:val="622A5268"/>
    <w:rsid w:val="628F40DF"/>
    <w:rsid w:val="629A5494"/>
    <w:rsid w:val="62E86E14"/>
    <w:rsid w:val="63936D24"/>
    <w:rsid w:val="654628A3"/>
    <w:rsid w:val="65F02CA0"/>
    <w:rsid w:val="67312A07"/>
    <w:rsid w:val="68683963"/>
    <w:rsid w:val="68CF0917"/>
    <w:rsid w:val="69474951"/>
    <w:rsid w:val="6A4B322E"/>
    <w:rsid w:val="6BF90031"/>
    <w:rsid w:val="6C2145B1"/>
    <w:rsid w:val="6C9E1CD6"/>
    <w:rsid w:val="6DC90212"/>
    <w:rsid w:val="6EC41F05"/>
    <w:rsid w:val="6F9E1043"/>
    <w:rsid w:val="6FA81EC2"/>
    <w:rsid w:val="6FD74555"/>
    <w:rsid w:val="6FE32EDD"/>
    <w:rsid w:val="70D95A12"/>
    <w:rsid w:val="70E12AE0"/>
    <w:rsid w:val="70F4674D"/>
    <w:rsid w:val="70FF2DAA"/>
    <w:rsid w:val="710F044A"/>
    <w:rsid w:val="71BC7EA6"/>
    <w:rsid w:val="730613D9"/>
    <w:rsid w:val="74E35AFB"/>
    <w:rsid w:val="758919FB"/>
    <w:rsid w:val="759A0A5F"/>
    <w:rsid w:val="77503230"/>
    <w:rsid w:val="7778661E"/>
    <w:rsid w:val="778B1DFE"/>
    <w:rsid w:val="7822615D"/>
    <w:rsid w:val="7875534E"/>
    <w:rsid w:val="79932ACB"/>
    <w:rsid w:val="7B275619"/>
    <w:rsid w:val="7B5E6AE3"/>
    <w:rsid w:val="7BA35E92"/>
    <w:rsid w:val="7BDF494E"/>
    <w:rsid w:val="7BE44459"/>
    <w:rsid w:val="7D83508E"/>
    <w:rsid w:val="7EAD27E3"/>
    <w:rsid w:val="7EBA6C31"/>
    <w:rsid w:val="7EED32EC"/>
    <w:rsid w:val="7EF95F7E"/>
    <w:rsid w:val="7FAE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SimHei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6">
    <w:name w:val="font31"/>
    <w:qFormat/>
    <w:uiPriority w:val="0"/>
    <w:rPr>
      <w:rFonts w:hint="default" w:ascii="DevLys 010 Condensed" w:hAnsi="DevLys 010 Condensed" w:eastAsia="DevLys 010 Condensed" w:cs="DevLys 010 Condensed"/>
      <w:color w:val="000000"/>
      <w:sz w:val="36"/>
      <w:szCs w:val="36"/>
      <w:u w:val="none"/>
    </w:rPr>
  </w:style>
  <w:style w:type="character" w:customStyle="1" w:styleId="7">
    <w:name w:val="font01"/>
    <w:qFormat/>
    <w:uiPriority w:val="0"/>
    <w:rPr>
      <w:rFonts w:hint="default" w:ascii="Times New Roman" w:hAnsi="Times New Roman" w:cs="Times New Roman"/>
      <w:color w:val="000000"/>
      <w:sz w:val="36"/>
      <w:szCs w:val="36"/>
      <w:u w:val="none"/>
    </w:rPr>
  </w:style>
  <w:style w:type="character" w:customStyle="1" w:styleId="8">
    <w:name w:val="font21"/>
    <w:qFormat/>
    <w:uiPriority w:val="0"/>
    <w:rPr>
      <w:rFonts w:ascii="Arial" w:hAnsi="Arial" w:cs="Arial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021_Year\Project_Bengal_Tiger\Spec4.0_TOC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Spec4.0_TOC</Template>
  <Pages>4</Pages>
  <Words>737</Words>
  <Characters>8255</Characters>
  <Lines>43</Lines>
  <Paragraphs>12</Paragraphs>
  <TotalTime>110</TotalTime>
  <ScaleCrop>false</ScaleCrop>
  <LinksUpToDate>false</LinksUpToDate>
  <CharactersWithSpaces>8817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2022-11-10T12:22:00Z</dcterms:created>
  <dc:creator>Bhavani</dc:creator>
  <cp:lastModifiedBy>chenchala mastan</cp:lastModifiedBy>
  <dcterms:modified xsi:type="dcterms:W3CDTF">2023-11-29T06:43:52Z</dcterms:modified>
  <dc:title>No.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06BD210459DC4791A254F0EE2CACC7FE_13</vt:lpwstr>
  </property>
</Properties>
</file>